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394" w:type="pct"/>
        <w:tblInd w:w="-572" w:type="dxa"/>
        <w:tblLook w:val="04A0" w:firstRow="1" w:lastRow="0" w:firstColumn="1" w:lastColumn="0" w:noHBand="0" w:noVBand="1"/>
      </w:tblPr>
      <w:tblGrid>
        <w:gridCol w:w="2260"/>
        <w:gridCol w:w="3590"/>
        <w:gridCol w:w="1670"/>
        <w:gridCol w:w="2256"/>
      </w:tblGrid>
      <w:tr w:rsidR="00CA076C" w:rsidRPr="003A5F6D" w14:paraId="399ACBC9" w14:textId="77777777" w:rsidTr="00411F6A">
        <w:trPr>
          <w:trHeight w:val="60"/>
          <w:tblHeader/>
        </w:trPr>
        <w:tc>
          <w:tcPr>
            <w:tcW w:w="1156" w:type="pct"/>
            <w:vMerge w:val="restart"/>
          </w:tcPr>
          <w:p w14:paraId="7D24CD85" w14:textId="77777777" w:rsidR="00CA076C" w:rsidRPr="003A5F6D" w:rsidRDefault="00CA076C" w:rsidP="00CA076C">
            <w:pPr>
              <w:tabs>
                <w:tab w:val="center" w:pos="1089"/>
              </w:tabs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5F6D">
              <w:rPr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2A6B796" wp14:editId="6D7EEBB8">
                  <wp:simplePos x="0" y="0"/>
                  <wp:positionH relativeFrom="column">
                    <wp:posOffset>-85090</wp:posOffset>
                  </wp:positionH>
                  <wp:positionV relativeFrom="paragraph">
                    <wp:posOffset>44422</wp:posOffset>
                  </wp:positionV>
                  <wp:extent cx="1504950" cy="696595"/>
                  <wp:effectExtent l="0" t="0" r="0" b="8255"/>
                  <wp:wrapNone/>
                  <wp:docPr id="585912281" name="Picture 585912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44" w:type="pct"/>
            <w:gridSpan w:val="3"/>
          </w:tcPr>
          <w:p w14:paraId="07ED6726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test aja ini mah</w:t>
            </w:r>
          </w:p>
        </w:tc>
      </w:tr>
      <w:tr w:rsidR="00CA076C" w:rsidRPr="003A5F6D" w14:paraId="2648EC1F" w14:textId="77777777" w:rsidTr="00411F6A">
        <w:trPr>
          <w:tblHeader/>
        </w:trPr>
        <w:tc>
          <w:tcPr>
            <w:tcW w:w="1156" w:type="pct"/>
            <w:vMerge/>
          </w:tcPr>
          <w:p w14:paraId="0288B397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36" w:type="pct"/>
          </w:tcPr>
          <w:p w14:paraId="515E6BF7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No. Dokumen</w:t>
            </w:r>
          </w:p>
          <w:p w14:paraId="2E60C0D8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(draft — belum bernomor)</w:t>
            </w:r>
          </w:p>
        </w:tc>
        <w:tc>
          <w:tcPr>
            <w:tcW w:w="854" w:type="pct"/>
          </w:tcPr>
          <w:p w14:paraId="50D2EE57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Revisi ke-</w:t>
            </w:r>
          </w:p>
          <w:p w14:paraId="470E7192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</w:t>
            </w:r>
          </w:p>
        </w:tc>
        <w:tc>
          <w:tcPr>
            <w:tcW w:w="1154" w:type="pct"/>
          </w:tcPr>
          <w:p w14:paraId="1027D272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Halaman</w:t>
            </w:r>
          </w:p>
          <w:p w14:paraId="62C1222C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NUMPAGES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CA076C" w:rsidRPr="003A5F6D" w14:paraId="7763B634" w14:textId="77777777" w:rsidTr="00411F6A">
        <w:tc>
          <w:tcPr>
            <w:tcW w:w="1156" w:type="pct"/>
            <w:vAlign w:val="center"/>
          </w:tcPr>
          <w:p w14:paraId="56971795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STANDAR PROSEDUR OPERASIONAL</w:t>
            </w:r>
          </w:p>
        </w:tc>
        <w:tc>
          <w:tcPr>
            <w:tcW w:w="1836" w:type="pct"/>
          </w:tcPr>
          <w:p w14:paraId="7D70A36A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Tanggal Terbit: </w:t>
            </w:r>
          </w:p>
          <w:p w14:paraId="653A161D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(draft)</w:t>
            </w:r>
          </w:p>
          <w:p w14:paraId="006F3313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8" w:type="pct"/>
            <w:gridSpan w:val="2"/>
          </w:tcPr>
          <w:p w14:paraId="45071FE4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Ditetapkan:</w:t>
            </w:r>
          </w:p>
          <w:p w14:paraId="3D5F4C50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Direktur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Rumah Sakit Umum Amira</w:t>
            </w:r>
          </w:p>
          <w:p w14:paraId="0BFF803E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3E78291" w14:textId="77777777" w:rsidR="00CA076C" w:rsidRPr="003A5F6D" w:rsidRDefault="00CA076C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388EFC8" w14:textId="1C6A6A19" w:rsidR="00CA076C" w:rsidRPr="003A5F6D" w:rsidRDefault="00AB3345" w:rsidP="00CA076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dr. Direktur Utama</w:t>
            </w:r>
          </w:p>
        </w:tc>
      </w:tr>
      <w:tr w:rsidR="00CA076C" w:rsidRPr="003A5F6D" w14:paraId="3F946C2B" w14:textId="77777777" w:rsidTr="00411F6A">
        <w:tc>
          <w:tcPr>
            <w:tcW w:w="1156" w:type="pct"/>
          </w:tcPr>
          <w:p w14:paraId="4751CDF8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PENGERTIAN</w:t>
            </w:r>
          </w:p>
        </w:tc>
        <w:tc>
          <w:tcPr>
            <w:tcW w:w="3844" w:type="pct"/>
            <w:gridSpan w:val="3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Testing Dulu Aja gak sih</w:t>
            </w:r>
          </w:p>
        </w:tc>
      </w:tr>
      <w:tr w:rsidR="00CA076C" w:rsidRPr="003A5F6D" w14:paraId="37B49B76" w14:textId="77777777" w:rsidTr="00411F6A">
        <w:tc>
          <w:tcPr>
            <w:tcW w:w="1156" w:type="pct"/>
          </w:tcPr>
          <w:p w14:paraId="3C06898F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TUJUAN</w:t>
            </w:r>
          </w:p>
        </w:tc>
        <w:tc>
          <w:tcPr>
            <w:tcW w:w="3844" w:type="pct"/>
            <w:gridSpan w:val="3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Testing Dulu Aja gak sih</w:t>
            </w:r>
          </w:p>
        </w:tc>
      </w:tr>
      <w:tr w:rsidR="00CA076C" w:rsidRPr="003A5F6D" w14:paraId="2E4556A1" w14:textId="77777777" w:rsidTr="00411F6A">
        <w:tc>
          <w:tcPr>
            <w:tcW w:w="1156" w:type="pct"/>
          </w:tcPr>
          <w:p w14:paraId="26BCD696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KEBIJAKAN</w:t>
            </w:r>
          </w:p>
        </w:tc>
        <w:tc>
          <w:tcPr>
            <w:tcW w:w="3844" w:type="pct"/>
            <w:gridSpan w:val="3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Testing Dulu Aja gak sih</w:t>
            </w:r>
          </w:p>
        </w:tc>
      </w:tr>
      <w:tr w:rsidR="00CA076C" w:rsidRPr="003A5F6D" w14:paraId="3CA0A7FA" w14:textId="77777777" w:rsidTr="00411F6A">
        <w:tc>
          <w:tcPr>
            <w:tcW w:w="1156" w:type="pct"/>
          </w:tcPr>
          <w:p w14:paraId="35192718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PROSEDUR</w:t>
            </w:r>
          </w:p>
        </w:tc>
        <w:tc>
          <w:tcPr>
            <w:tcW w:w="3844" w:type="pct"/>
            <w:gridSpan w:val="3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Testing Dulu Aja gak sih</w:t>
            </w:r>
          </w:p>
        </w:tc>
      </w:tr>
      <w:tr w:rsidR="00CA076C" w:rsidRPr="003A5F6D" w14:paraId="781004CB" w14:textId="77777777" w:rsidTr="00411F6A">
        <w:tc>
          <w:tcPr>
            <w:tcW w:w="1156" w:type="pct"/>
          </w:tcPr>
          <w:p w14:paraId="7A58E69A" w14:textId="77777777" w:rsidR="00CA076C" w:rsidRPr="003A5F6D" w:rsidRDefault="00CA076C" w:rsidP="00CA076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A5F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UNIT TERKAIT</w:t>
            </w:r>
          </w:p>
        </w:tc>
        <w:tc>
          <w:tcPr>
            <w:tcW w:w="3844" w:type="pct"/>
            <w:gridSpan w:val="3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Testing Dulu Aja gak sih</w:t>
            </w:r>
          </w:p>
        </w:tc>
      </w:tr>
    </w:tbl>
    <w:p w14:paraId="1994C5E0" w14:textId="77777777" w:rsidR="00CA076C" w:rsidRPr="003A5F6D" w:rsidRDefault="00CA076C" w:rsidP="00CA076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77EC07" w14:textId="77777777" w:rsidR="006B2A10" w:rsidRDefault="006B2A10" w:rsidP="00CA076C">
      <w:pPr>
        <w:spacing w:after="0"/>
      </w:pPr>
    </w:p>
    <w:sectPr w:rsidR="006B2A10" w:rsidSect="00AB3345">
      <w:pgSz w:w="11907" w:h="16839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075E6"/>
    <w:multiLevelType w:val="multilevel"/>
    <w:tmpl w:val="B47EF35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DDA3304"/>
    <w:multiLevelType w:val="hybridMultilevel"/>
    <w:tmpl w:val="26E0CF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B66FD"/>
    <w:multiLevelType w:val="hybridMultilevel"/>
    <w:tmpl w:val="55A07706"/>
    <w:lvl w:ilvl="0" w:tplc="BEAEA09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41189"/>
    <w:multiLevelType w:val="hybridMultilevel"/>
    <w:tmpl w:val="CD8E5170"/>
    <w:lvl w:ilvl="0" w:tplc="70D65E3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F1AB7"/>
    <w:multiLevelType w:val="hybridMultilevel"/>
    <w:tmpl w:val="2CC6ED0A"/>
    <w:lvl w:ilvl="0" w:tplc="6EECEC3C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72A5D"/>
    <w:multiLevelType w:val="hybridMultilevel"/>
    <w:tmpl w:val="F87E7B20"/>
    <w:lvl w:ilvl="0" w:tplc="31A015CA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5586A"/>
    <w:multiLevelType w:val="hybridMultilevel"/>
    <w:tmpl w:val="244CD53E"/>
    <w:lvl w:ilvl="0" w:tplc="DED8C0C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CC7CFE"/>
    <w:multiLevelType w:val="hybridMultilevel"/>
    <w:tmpl w:val="DE2863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F593E"/>
    <w:multiLevelType w:val="multilevel"/>
    <w:tmpl w:val="B8C0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BDA606F"/>
    <w:multiLevelType w:val="hybridMultilevel"/>
    <w:tmpl w:val="BD225E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348C2"/>
    <w:multiLevelType w:val="hybridMultilevel"/>
    <w:tmpl w:val="13A614F6"/>
    <w:lvl w:ilvl="0" w:tplc="FEEEBAA4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10"/>
  </w:num>
  <w:num w:numId="7">
    <w:abstractNumId w:val="4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45"/>
    <w:rsid w:val="00044860"/>
    <w:rsid w:val="00190EF7"/>
    <w:rsid w:val="00194A64"/>
    <w:rsid w:val="002279A0"/>
    <w:rsid w:val="00261D27"/>
    <w:rsid w:val="00331CEC"/>
    <w:rsid w:val="006B2A10"/>
    <w:rsid w:val="008851A4"/>
    <w:rsid w:val="008911D2"/>
    <w:rsid w:val="009D1420"/>
    <w:rsid w:val="00AB3345"/>
    <w:rsid w:val="00CA076C"/>
    <w:rsid w:val="00CD25A3"/>
    <w:rsid w:val="00DD1EBA"/>
    <w:rsid w:val="00EF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04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6C"/>
    <w:pPr>
      <w:spacing w:after="200" w:line="276" w:lineRule="auto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D27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A64"/>
    <w:pPr>
      <w:keepNext/>
      <w:keepLines/>
      <w:numPr>
        <w:numId w:val="8"/>
      </w:numPr>
      <w:spacing w:after="0" w:line="360" w:lineRule="auto"/>
      <w:ind w:left="425" w:hanging="425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A64"/>
    <w:pPr>
      <w:keepNext/>
      <w:keepLines/>
      <w:tabs>
        <w:tab w:val="num" w:pos="720"/>
      </w:tabs>
      <w:spacing w:after="0" w:line="360" w:lineRule="auto"/>
      <w:ind w:left="850" w:hanging="425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4A64"/>
    <w:pPr>
      <w:keepNext/>
      <w:keepLines/>
      <w:tabs>
        <w:tab w:val="num" w:pos="720"/>
      </w:tabs>
      <w:spacing w:after="0" w:line="360" w:lineRule="auto"/>
      <w:ind w:left="1276" w:hanging="425"/>
      <w:jc w:val="both"/>
      <w:outlineLvl w:val="3"/>
    </w:pPr>
    <w:rPr>
      <w:rFonts w:ascii="Times New Roman" w:eastAsiaTheme="majorEastAsia" w:hAnsi="Times New Roman" w:cstheme="majorBidi"/>
      <w:b/>
      <w:iCs/>
      <w:sz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D2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4A6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94A64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94A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table" w:styleId="TableGrid">
    <w:name w:val="Table Grid"/>
    <w:basedOn w:val="TableNormal"/>
    <w:uiPriority w:val="59"/>
    <w:rsid w:val="00CA076C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0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Standar Prosedur Operasional (SPO)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aja ini mah</dc:title>
  <dc:subject/>
  <dc:creator>SEKRETARIS DIREKTUR</dc:creator>
  <cp:keywords/>
  <dc:description/>
  <cp:lastModifiedBy>NARASI</cp:lastModifiedBy>
  <cp:revision>3</cp:revision>
  <dcterms:created xsi:type="dcterms:W3CDTF">2026-09-22T10:06:48Z</dcterms:created>
  <dcterms:modified xsi:type="dcterms:W3CDTF">2026-09-22T10:06:48Z</dcterms:modified>
</cp:coreProperties>
</file>